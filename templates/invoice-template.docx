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7E97AD" w:themeFill="accent1"/>
        <w:tblLook w:val="04A0" w:firstRow="1" w:lastRow="0" w:firstColumn="1" w:lastColumn="0" w:noHBand="0" w:noVBand="1"/>
      </w:tblPr>
      <w:tblGrid>
        <w:gridCol w:w="5040"/>
        <w:gridCol w:w="5040"/>
      </w:tblGrid>
      <w:tr w:rsidR="005E36E0" w:rsidRPr="00816820" w14:paraId="3DF921DA" w14:textId="77777777">
        <w:tc>
          <w:tcPr>
            <w:tcW w:w="2500" w:type="pct"/>
            <w:shd w:val="clear" w:color="auto" w:fill="7E97AD" w:themeFill="accent1"/>
            <w:vAlign w:val="center"/>
          </w:tcPr>
          <w:p w14:paraId="7412DFF2" w14:textId="0E295AC3" w:rsidR="005E36E0" w:rsidRPr="00816820" w:rsidRDefault="00EC475C">
            <w:pPr>
              <w:pStyle w:val="Title"/>
              <w:rPr>
                <w:color w:val="auto"/>
                <w:lang w:eastAsia="zh-CN"/>
              </w:rPr>
            </w:pPr>
            <w:r w:rsidRPr="00816820">
              <w:rPr>
                <w:color w:val="auto"/>
              </w:rPr>
              <w:t xml:space="preserve">Invoice </w:t>
            </w:r>
            <w:r w:rsidR="00AC35F0" w:rsidRPr="00AC35F0">
              <w:rPr>
                <w:color w:val="auto"/>
              </w:rPr>
              <w:t>REF: [</w:t>
            </w:r>
            <w:r w:rsidR="00124704" w:rsidRPr="00124704">
              <w:rPr>
                <w:color w:val="auto"/>
              </w:rPr>
              <w:t xml:space="preserve">LVS- </w:t>
            </w:r>
            <w:r w:rsidR="00790D4F" w:rsidRPr="00790D4F">
              <w:rPr>
                <w:color w:val="auto"/>
              </w:rPr>
              <w:t>Its Souk</w:t>
            </w:r>
            <w:r w:rsidR="00AC35F0" w:rsidRPr="00AC35F0">
              <w:rPr>
                <w:color w:val="auto"/>
              </w:rPr>
              <w:t>]</w:t>
            </w:r>
          </w:p>
        </w:tc>
        <w:sdt>
          <w:sdtPr>
            <w:rPr>
              <w:color w:val="auto"/>
            </w:rPr>
            <w:id w:val="715166947"/>
            <w:placeholder>
              <w:docPart w:val="54F1C563AB364E5C9E6BB196C43E8FD8"/>
            </w:placeholder>
            <w:date w:fullDate="2026-01-08T00:00:00Z">
              <w:dateFormat w:val="dd/MM/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2500" w:type="pct"/>
                <w:shd w:val="clear" w:color="auto" w:fill="7E97AD" w:themeFill="accent1"/>
                <w:vAlign w:val="center"/>
              </w:tcPr>
              <w:p w14:paraId="13264386" w14:textId="538CB3E0" w:rsidR="005E36E0" w:rsidRPr="00816820" w:rsidRDefault="00ED0A0E" w:rsidP="007F7F04">
                <w:pPr>
                  <w:pStyle w:val="Title"/>
                  <w:jc w:val="right"/>
                  <w:rPr>
                    <w:color w:val="auto"/>
                  </w:rPr>
                </w:pPr>
                <w:r>
                  <w:rPr>
                    <w:rFonts w:hint="eastAsia"/>
                    <w:color w:val="auto"/>
                    <w:lang w:eastAsia="zh-CN"/>
                  </w:rPr>
                  <w:t>08</w:t>
                </w:r>
                <w:r w:rsidR="000B19D2">
                  <w:rPr>
                    <w:color w:val="auto"/>
                    <w:lang w:val="en-GB"/>
                  </w:rPr>
                  <w:t>/</w:t>
                </w:r>
                <w:r>
                  <w:rPr>
                    <w:rFonts w:hint="eastAsia"/>
                    <w:color w:val="auto"/>
                    <w:lang w:val="en-GB" w:eastAsia="zh-CN"/>
                  </w:rPr>
                  <w:t>0</w:t>
                </w:r>
                <w:r w:rsidR="00124704">
                  <w:rPr>
                    <w:rFonts w:hint="eastAsia"/>
                    <w:color w:val="auto"/>
                    <w:lang w:val="en-GB" w:eastAsia="zh-CN"/>
                  </w:rPr>
                  <w:t>1</w:t>
                </w:r>
                <w:r w:rsidR="000B19D2">
                  <w:rPr>
                    <w:color w:val="auto"/>
                    <w:lang w:val="en-GB"/>
                  </w:rPr>
                  <w:t>/202</w:t>
                </w:r>
                <w:r>
                  <w:rPr>
                    <w:rFonts w:hint="eastAsia"/>
                    <w:color w:val="auto"/>
                    <w:lang w:val="en-GB" w:eastAsia="zh-CN"/>
                  </w:rPr>
                  <w:t>6</w:t>
                </w:r>
              </w:p>
            </w:tc>
          </w:sdtContent>
        </w:sdt>
      </w:tr>
    </w:tbl>
    <w:p w14:paraId="19948E8D" w14:textId="77777777" w:rsidR="005E36E0" w:rsidRPr="00816820" w:rsidRDefault="005E36E0">
      <w:pPr>
        <w:rPr>
          <w:color w:val="auto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520"/>
        <w:gridCol w:w="2520"/>
        <w:gridCol w:w="5040"/>
      </w:tblGrid>
      <w:tr w:rsidR="005E36E0" w:rsidRPr="00816820" w14:paraId="337095AB" w14:textId="77777777">
        <w:tc>
          <w:tcPr>
            <w:tcW w:w="1250" w:type="pct"/>
            <w:tcBorders>
              <w:bottom w:val="single" w:sz="4" w:space="0" w:color="7E97AD" w:themeColor="accent1"/>
            </w:tcBorders>
          </w:tcPr>
          <w:p w14:paraId="732D6F57" w14:textId="77777777" w:rsidR="005E36E0" w:rsidRPr="00A36A36" w:rsidRDefault="00EC475C">
            <w:pPr>
              <w:pStyle w:val="TableHeading"/>
              <w:rPr>
                <w:b/>
                <w:bCs/>
                <w:color w:val="auto"/>
              </w:rPr>
            </w:pPr>
            <w:r w:rsidRPr="00A36A36">
              <w:rPr>
                <w:b/>
                <w:bCs/>
                <w:color w:val="auto"/>
              </w:rPr>
              <w:t>Bill To</w:t>
            </w:r>
          </w:p>
        </w:tc>
        <w:tc>
          <w:tcPr>
            <w:tcW w:w="1250" w:type="pct"/>
            <w:tcBorders>
              <w:bottom w:val="single" w:sz="4" w:space="0" w:color="7E97AD" w:themeColor="accent1"/>
            </w:tcBorders>
          </w:tcPr>
          <w:p w14:paraId="31155EAF" w14:textId="77777777" w:rsidR="005E36E0" w:rsidRPr="00A36A36" w:rsidRDefault="005E36E0">
            <w:pPr>
              <w:pStyle w:val="TableHeading"/>
              <w:rPr>
                <w:b/>
                <w:bCs/>
                <w:color w:val="auto"/>
              </w:rPr>
            </w:pPr>
          </w:p>
        </w:tc>
        <w:tc>
          <w:tcPr>
            <w:tcW w:w="2500" w:type="pct"/>
            <w:tcBorders>
              <w:bottom w:val="single" w:sz="4" w:space="0" w:color="7E97AD" w:themeColor="accent1"/>
            </w:tcBorders>
          </w:tcPr>
          <w:p w14:paraId="1BDE1FA4" w14:textId="77777777" w:rsidR="005E36E0" w:rsidRPr="00A36A36" w:rsidRDefault="00EC475C">
            <w:pPr>
              <w:pStyle w:val="TableHeading"/>
              <w:rPr>
                <w:b/>
                <w:bCs/>
                <w:color w:val="auto"/>
              </w:rPr>
            </w:pPr>
            <w:r w:rsidRPr="00A36A36">
              <w:rPr>
                <w:b/>
                <w:bCs/>
                <w:color w:val="auto"/>
              </w:rPr>
              <w:t>Instructions</w:t>
            </w:r>
          </w:p>
        </w:tc>
      </w:tr>
      <w:tr w:rsidR="005E36E0" w:rsidRPr="00816820" w14:paraId="5D145AAD" w14:textId="77777777">
        <w:tc>
          <w:tcPr>
            <w:tcW w:w="1250" w:type="pct"/>
            <w:tcBorders>
              <w:top w:val="single" w:sz="4" w:space="0" w:color="7E97AD" w:themeColor="accent1"/>
            </w:tcBorders>
          </w:tcPr>
          <w:p w14:paraId="5A3164EB" w14:textId="2E093FC0" w:rsidR="005E36E0" w:rsidRPr="00A36A36" w:rsidRDefault="00790D4F">
            <w:pPr>
              <w:rPr>
                <w:b/>
                <w:bCs/>
                <w:color w:val="auto"/>
                <w:lang w:eastAsia="zh-CN"/>
              </w:rPr>
            </w:pPr>
            <w:proofErr w:type="gramStart"/>
            <w:r w:rsidRPr="00790D4F">
              <w:rPr>
                <w:b/>
                <w:bCs/>
                <w:color w:val="auto"/>
                <w:lang w:eastAsia="zh-CN"/>
              </w:rPr>
              <w:t>Its</w:t>
            </w:r>
            <w:proofErr w:type="gramEnd"/>
            <w:r w:rsidRPr="00790D4F">
              <w:rPr>
                <w:b/>
                <w:bCs/>
                <w:color w:val="auto"/>
                <w:lang w:eastAsia="zh-CN"/>
              </w:rPr>
              <w:t xml:space="preserve"> Souk</w:t>
            </w:r>
            <w:r>
              <w:rPr>
                <w:rFonts w:hint="eastAsia"/>
                <w:b/>
                <w:bCs/>
                <w:color w:val="auto"/>
                <w:lang w:eastAsia="zh-CN"/>
              </w:rPr>
              <w:t xml:space="preserve"> Ltd</w:t>
            </w:r>
          </w:p>
        </w:tc>
        <w:tc>
          <w:tcPr>
            <w:tcW w:w="1250" w:type="pct"/>
            <w:tcBorders>
              <w:top w:val="single" w:sz="4" w:space="0" w:color="7E97AD" w:themeColor="accent1"/>
            </w:tcBorders>
          </w:tcPr>
          <w:p w14:paraId="33F96D4E" w14:textId="77777777" w:rsidR="005E36E0" w:rsidRPr="00A36A36" w:rsidRDefault="005E36E0" w:rsidP="00816820">
            <w:pPr>
              <w:rPr>
                <w:b/>
                <w:bCs/>
                <w:color w:val="auto"/>
                <w:lang w:eastAsia="zh-CN"/>
              </w:rPr>
            </w:pPr>
          </w:p>
        </w:tc>
        <w:tc>
          <w:tcPr>
            <w:tcW w:w="2500" w:type="pct"/>
            <w:tcBorders>
              <w:top w:val="single" w:sz="4" w:space="0" w:color="7E97AD" w:themeColor="accent1"/>
            </w:tcBorders>
          </w:tcPr>
          <w:p w14:paraId="02E317CA" w14:textId="67B702D0" w:rsidR="005E36E0" w:rsidRPr="00A36A36" w:rsidRDefault="00ED0A0E" w:rsidP="006145D7">
            <w:pPr>
              <w:rPr>
                <w:b/>
                <w:bCs/>
                <w:color w:val="auto"/>
                <w:lang w:eastAsia="zh-CN"/>
              </w:rPr>
            </w:pPr>
            <w:r>
              <w:rPr>
                <w:rFonts w:hint="eastAsia"/>
                <w:b/>
                <w:bCs/>
                <w:color w:val="auto"/>
                <w:lang w:eastAsia="zh-CN"/>
              </w:rPr>
              <w:t>Skilled worker visa</w:t>
            </w:r>
            <w:r w:rsidR="00124704">
              <w:rPr>
                <w:rFonts w:hint="eastAsia"/>
                <w:b/>
                <w:bCs/>
                <w:color w:val="auto"/>
                <w:lang w:eastAsia="zh-CN"/>
              </w:rPr>
              <w:t xml:space="preserve"> service fee</w:t>
            </w:r>
          </w:p>
        </w:tc>
      </w:tr>
    </w:tbl>
    <w:p w14:paraId="70E784D3" w14:textId="7D866A95" w:rsidR="005E36E0" w:rsidRPr="00816820" w:rsidRDefault="005E36E0">
      <w:pPr>
        <w:rPr>
          <w:color w:val="auto"/>
        </w:rPr>
      </w:pPr>
    </w:p>
    <w:tbl>
      <w:tblPr>
        <w:tblStyle w:val="InvoiceTable"/>
        <w:tblW w:w="5000" w:type="pct"/>
        <w:tblLook w:val="04E0" w:firstRow="1" w:lastRow="1" w:firstColumn="1" w:lastColumn="0" w:noHBand="0" w:noVBand="1"/>
      </w:tblPr>
      <w:tblGrid>
        <w:gridCol w:w="2016"/>
        <w:gridCol w:w="4032"/>
        <w:gridCol w:w="2016"/>
        <w:gridCol w:w="2016"/>
      </w:tblGrid>
      <w:tr w:rsidR="005E36E0" w:rsidRPr="00816820" w14:paraId="4D13474F" w14:textId="77777777" w:rsidTr="00790D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00" w:type="pct"/>
          </w:tcPr>
          <w:p w14:paraId="7CDF8BA8" w14:textId="77777777" w:rsidR="005E36E0" w:rsidRPr="00816820" w:rsidRDefault="00EC475C">
            <w:pPr>
              <w:rPr>
                <w:color w:val="auto"/>
              </w:rPr>
            </w:pPr>
            <w:r w:rsidRPr="00816820">
              <w:rPr>
                <w:color w:val="auto"/>
              </w:rPr>
              <w:t>Quantity</w:t>
            </w:r>
          </w:p>
        </w:tc>
        <w:tc>
          <w:tcPr>
            <w:tcW w:w="2000" w:type="pct"/>
          </w:tcPr>
          <w:p w14:paraId="26FDB9B9" w14:textId="77777777" w:rsidR="005E36E0" w:rsidRPr="00816820" w:rsidRDefault="00EC475C">
            <w:pPr>
              <w:rPr>
                <w:color w:val="auto"/>
              </w:rPr>
            </w:pPr>
            <w:r w:rsidRPr="00816820">
              <w:rPr>
                <w:color w:val="auto"/>
              </w:rPr>
              <w:t>Description</w:t>
            </w:r>
          </w:p>
        </w:tc>
        <w:tc>
          <w:tcPr>
            <w:tcW w:w="1000" w:type="pct"/>
          </w:tcPr>
          <w:p w14:paraId="6ECAB443" w14:textId="77777777" w:rsidR="005E36E0" w:rsidRPr="00816820" w:rsidRDefault="005E36E0" w:rsidP="000C2DA6">
            <w:pPr>
              <w:jc w:val="right"/>
              <w:rPr>
                <w:color w:val="auto"/>
              </w:rPr>
            </w:pPr>
          </w:p>
        </w:tc>
        <w:tc>
          <w:tcPr>
            <w:tcW w:w="1000" w:type="pct"/>
          </w:tcPr>
          <w:p w14:paraId="7172682C" w14:textId="77777777" w:rsidR="005E36E0" w:rsidRPr="00816820" w:rsidRDefault="00EC475C" w:rsidP="000C2DA6">
            <w:pPr>
              <w:rPr>
                <w:color w:val="auto"/>
              </w:rPr>
            </w:pPr>
            <w:r w:rsidRPr="00816820">
              <w:rPr>
                <w:color w:val="auto"/>
              </w:rPr>
              <w:t>Total</w:t>
            </w:r>
            <w:r w:rsidR="00816820">
              <w:rPr>
                <w:color w:val="auto"/>
              </w:rPr>
              <w:t>(£GBP)</w:t>
            </w:r>
          </w:p>
        </w:tc>
      </w:tr>
      <w:tr w:rsidR="005E36E0" w:rsidRPr="00816820" w14:paraId="021E27A9" w14:textId="77777777" w:rsidTr="00790D4F">
        <w:tc>
          <w:tcPr>
            <w:tcW w:w="1000" w:type="pct"/>
          </w:tcPr>
          <w:p w14:paraId="77A38E1E" w14:textId="77777777" w:rsidR="005E36E0" w:rsidRPr="00816820" w:rsidRDefault="000C2DA6">
            <w:pPr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2000" w:type="pct"/>
          </w:tcPr>
          <w:p w14:paraId="58900EBB" w14:textId="1B24402E" w:rsidR="005E36E0" w:rsidRPr="0058724B" w:rsidRDefault="00ED0A0E">
            <w:pPr>
              <w:rPr>
                <w:b/>
                <w:bCs/>
                <w:color w:val="auto"/>
                <w:lang w:eastAsia="zh-CN"/>
              </w:rPr>
            </w:pPr>
            <w:r>
              <w:rPr>
                <w:rFonts w:hint="eastAsia"/>
                <w:b/>
                <w:bCs/>
                <w:color w:val="auto"/>
                <w:lang w:eastAsia="zh-CN"/>
              </w:rPr>
              <w:t xml:space="preserve">JIANG </w:t>
            </w:r>
            <w:r w:rsidR="00790D4F">
              <w:rPr>
                <w:rFonts w:hint="eastAsia"/>
                <w:b/>
                <w:bCs/>
                <w:color w:val="auto"/>
                <w:lang w:eastAsia="zh-CN"/>
              </w:rPr>
              <w:t>service fee</w:t>
            </w:r>
          </w:p>
        </w:tc>
        <w:tc>
          <w:tcPr>
            <w:tcW w:w="1000" w:type="pct"/>
          </w:tcPr>
          <w:p w14:paraId="29920343" w14:textId="77777777" w:rsidR="005E36E0" w:rsidRPr="00816820" w:rsidRDefault="005E36E0">
            <w:pPr>
              <w:jc w:val="right"/>
              <w:rPr>
                <w:color w:val="auto"/>
              </w:rPr>
            </w:pPr>
          </w:p>
        </w:tc>
        <w:tc>
          <w:tcPr>
            <w:tcW w:w="1000" w:type="pct"/>
          </w:tcPr>
          <w:p w14:paraId="6193E752" w14:textId="3E13D85D" w:rsidR="005E36E0" w:rsidRPr="00816820" w:rsidRDefault="000C2DA6" w:rsidP="000C2DA6">
            <w:pPr>
              <w:rPr>
                <w:rFonts w:hint="eastAsia"/>
                <w:color w:val="auto"/>
                <w:lang w:eastAsia="zh-CN"/>
              </w:rPr>
            </w:pPr>
            <w:r>
              <w:rPr>
                <w:color w:val="auto"/>
              </w:rPr>
              <w:t>£</w:t>
            </w:r>
            <w:r w:rsidR="00ED0A0E">
              <w:rPr>
                <w:rFonts w:hint="eastAsia"/>
                <w:color w:val="auto"/>
                <w:lang w:eastAsia="zh-CN"/>
              </w:rPr>
              <w:t>1964</w:t>
            </w:r>
          </w:p>
        </w:tc>
      </w:tr>
      <w:tr w:rsidR="00ED0A0E" w:rsidRPr="00816820" w14:paraId="6C38033D" w14:textId="77777777" w:rsidTr="00790D4F">
        <w:tc>
          <w:tcPr>
            <w:tcW w:w="1000" w:type="pct"/>
          </w:tcPr>
          <w:p w14:paraId="59E41CF7" w14:textId="40C15E0B" w:rsidR="00ED0A0E" w:rsidRPr="00816820" w:rsidRDefault="00ED0A0E" w:rsidP="00ED0A0E">
            <w:pPr>
              <w:rPr>
                <w:rFonts w:hint="eastAsia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2</w:t>
            </w:r>
          </w:p>
        </w:tc>
        <w:tc>
          <w:tcPr>
            <w:tcW w:w="2000" w:type="pct"/>
          </w:tcPr>
          <w:p w14:paraId="1F380DC5" w14:textId="27DFE0DA" w:rsidR="00ED0A0E" w:rsidRPr="0058724B" w:rsidRDefault="00ED0A0E" w:rsidP="00ED0A0E">
            <w:pPr>
              <w:rPr>
                <w:b/>
                <w:bCs/>
                <w:color w:val="auto"/>
                <w:lang w:val="en-GB"/>
              </w:rPr>
            </w:pPr>
            <w:r>
              <w:rPr>
                <w:rFonts w:hint="eastAsia"/>
                <w:b/>
                <w:bCs/>
                <w:color w:val="auto"/>
                <w:lang w:eastAsia="zh-CN"/>
              </w:rPr>
              <w:t>ZHOU</w:t>
            </w:r>
            <w:r>
              <w:rPr>
                <w:rFonts w:hint="eastAsia"/>
                <w:b/>
                <w:bCs/>
                <w:color w:val="auto"/>
                <w:lang w:eastAsia="zh-CN"/>
              </w:rPr>
              <w:t xml:space="preserve"> service fee</w:t>
            </w:r>
          </w:p>
        </w:tc>
        <w:tc>
          <w:tcPr>
            <w:tcW w:w="1000" w:type="pct"/>
          </w:tcPr>
          <w:p w14:paraId="44750779" w14:textId="77777777" w:rsidR="00ED0A0E" w:rsidRPr="00816820" w:rsidRDefault="00ED0A0E" w:rsidP="00ED0A0E">
            <w:pPr>
              <w:jc w:val="right"/>
              <w:rPr>
                <w:color w:val="auto"/>
              </w:rPr>
            </w:pPr>
          </w:p>
        </w:tc>
        <w:tc>
          <w:tcPr>
            <w:tcW w:w="1000" w:type="pct"/>
          </w:tcPr>
          <w:p w14:paraId="58AC7CAE" w14:textId="61C6CEFD" w:rsidR="00ED0A0E" w:rsidRPr="00816820" w:rsidRDefault="00ED0A0E" w:rsidP="00ED0A0E">
            <w:pPr>
              <w:rPr>
                <w:rFonts w:hint="eastAsia"/>
                <w:color w:val="auto"/>
              </w:rPr>
            </w:pPr>
            <w:r>
              <w:rPr>
                <w:color w:val="auto"/>
              </w:rPr>
              <w:t>£</w:t>
            </w:r>
            <w:r>
              <w:rPr>
                <w:rFonts w:hint="eastAsia"/>
                <w:color w:val="auto"/>
                <w:lang w:eastAsia="zh-CN"/>
              </w:rPr>
              <w:t>1</w:t>
            </w:r>
            <w:r>
              <w:rPr>
                <w:rFonts w:hint="eastAsia"/>
                <w:color w:val="auto"/>
                <w:lang w:eastAsia="zh-CN"/>
              </w:rPr>
              <w:t>732</w:t>
            </w:r>
          </w:p>
        </w:tc>
      </w:tr>
      <w:tr w:rsidR="00ED0A0E" w:rsidRPr="00816820" w14:paraId="38D53DB9" w14:textId="77777777" w:rsidTr="00790D4F">
        <w:tc>
          <w:tcPr>
            <w:tcW w:w="1000" w:type="pct"/>
          </w:tcPr>
          <w:p w14:paraId="3BE127CF" w14:textId="03D43AC2" w:rsidR="00ED0A0E" w:rsidRPr="00816820" w:rsidRDefault="00ED0A0E" w:rsidP="00ED0A0E">
            <w:pPr>
              <w:rPr>
                <w:color w:val="auto"/>
                <w:lang w:eastAsia="zh-CN"/>
              </w:rPr>
            </w:pPr>
          </w:p>
        </w:tc>
        <w:tc>
          <w:tcPr>
            <w:tcW w:w="2000" w:type="pct"/>
          </w:tcPr>
          <w:p w14:paraId="47C0F25C" w14:textId="7FDED27B" w:rsidR="00ED0A0E" w:rsidRPr="0058724B" w:rsidRDefault="00ED0A0E" w:rsidP="00ED0A0E">
            <w:pPr>
              <w:rPr>
                <w:b/>
                <w:bCs/>
                <w:color w:val="auto"/>
                <w:lang w:eastAsia="zh-CN"/>
              </w:rPr>
            </w:pPr>
          </w:p>
        </w:tc>
        <w:tc>
          <w:tcPr>
            <w:tcW w:w="1000" w:type="pct"/>
          </w:tcPr>
          <w:p w14:paraId="501E9C2C" w14:textId="77777777" w:rsidR="00ED0A0E" w:rsidRPr="00816820" w:rsidRDefault="00ED0A0E" w:rsidP="00ED0A0E">
            <w:pPr>
              <w:jc w:val="right"/>
              <w:rPr>
                <w:color w:val="auto"/>
              </w:rPr>
            </w:pPr>
          </w:p>
        </w:tc>
        <w:tc>
          <w:tcPr>
            <w:tcW w:w="1000" w:type="pct"/>
          </w:tcPr>
          <w:p w14:paraId="415A1B47" w14:textId="223DA6C1" w:rsidR="00ED0A0E" w:rsidRPr="00816820" w:rsidRDefault="00ED0A0E" w:rsidP="00ED0A0E">
            <w:pPr>
              <w:rPr>
                <w:color w:val="auto"/>
              </w:rPr>
            </w:pPr>
          </w:p>
        </w:tc>
      </w:tr>
      <w:tr w:rsidR="00ED0A0E" w:rsidRPr="00816820" w14:paraId="0FB8DC9A" w14:textId="77777777" w:rsidTr="00790D4F">
        <w:tc>
          <w:tcPr>
            <w:tcW w:w="1000" w:type="pct"/>
          </w:tcPr>
          <w:p w14:paraId="67ADAE42" w14:textId="77777777" w:rsidR="00ED0A0E" w:rsidRPr="00816820" w:rsidRDefault="00ED0A0E" w:rsidP="00ED0A0E">
            <w:pPr>
              <w:rPr>
                <w:color w:val="auto"/>
              </w:rPr>
            </w:pPr>
          </w:p>
        </w:tc>
        <w:tc>
          <w:tcPr>
            <w:tcW w:w="2000" w:type="pct"/>
          </w:tcPr>
          <w:p w14:paraId="0D0301D5" w14:textId="77777777" w:rsidR="00ED0A0E" w:rsidRPr="00816820" w:rsidRDefault="00ED0A0E" w:rsidP="00ED0A0E">
            <w:pPr>
              <w:rPr>
                <w:color w:val="auto"/>
              </w:rPr>
            </w:pPr>
          </w:p>
        </w:tc>
        <w:tc>
          <w:tcPr>
            <w:tcW w:w="1000" w:type="pct"/>
          </w:tcPr>
          <w:p w14:paraId="4769F26A" w14:textId="77777777" w:rsidR="00ED0A0E" w:rsidRPr="00816820" w:rsidRDefault="00ED0A0E" w:rsidP="00ED0A0E">
            <w:pPr>
              <w:jc w:val="right"/>
              <w:rPr>
                <w:color w:val="auto"/>
              </w:rPr>
            </w:pPr>
          </w:p>
        </w:tc>
        <w:tc>
          <w:tcPr>
            <w:tcW w:w="1000" w:type="pct"/>
          </w:tcPr>
          <w:p w14:paraId="4685A287" w14:textId="77777777" w:rsidR="00ED0A0E" w:rsidRPr="00816820" w:rsidRDefault="00ED0A0E" w:rsidP="00ED0A0E">
            <w:pPr>
              <w:jc w:val="right"/>
              <w:rPr>
                <w:color w:val="auto"/>
              </w:rPr>
            </w:pPr>
          </w:p>
        </w:tc>
      </w:tr>
      <w:tr w:rsidR="00ED0A0E" w:rsidRPr="00816820" w14:paraId="79234F22" w14:textId="77777777" w:rsidTr="00790D4F">
        <w:tc>
          <w:tcPr>
            <w:tcW w:w="1000" w:type="pct"/>
          </w:tcPr>
          <w:p w14:paraId="41F3C554" w14:textId="77777777" w:rsidR="00ED0A0E" w:rsidRPr="00816820" w:rsidRDefault="00ED0A0E" w:rsidP="00ED0A0E">
            <w:pPr>
              <w:rPr>
                <w:color w:val="auto"/>
              </w:rPr>
            </w:pPr>
          </w:p>
        </w:tc>
        <w:tc>
          <w:tcPr>
            <w:tcW w:w="2000" w:type="pct"/>
          </w:tcPr>
          <w:p w14:paraId="3FE608FF" w14:textId="77777777" w:rsidR="00ED0A0E" w:rsidRPr="00816820" w:rsidRDefault="00ED0A0E" w:rsidP="00ED0A0E">
            <w:pPr>
              <w:rPr>
                <w:color w:val="auto"/>
              </w:rPr>
            </w:pPr>
          </w:p>
        </w:tc>
        <w:tc>
          <w:tcPr>
            <w:tcW w:w="1000" w:type="pct"/>
          </w:tcPr>
          <w:p w14:paraId="76F40489" w14:textId="77777777" w:rsidR="00ED0A0E" w:rsidRPr="00816820" w:rsidRDefault="00ED0A0E" w:rsidP="00ED0A0E">
            <w:pPr>
              <w:jc w:val="right"/>
              <w:rPr>
                <w:color w:val="auto"/>
              </w:rPr>
            </w:pPr>
          </w:p>
        </w:tc>
        <w:tc>
          <w:tcPr>
            <w:tcW w:w="1000" w:type="pct"/>
          </w:tcPr>
          <w:p w14:paraId="0A5EFD2D" w14:textId="77777777" w:rsidR="00ED0A0E" w:rsidRPr="00816820" w:rsidRDefault="00ED0A0E" w:rsidP="00ED0A0E">
            <w:pPr>
              <w:jc w:val="right"/>
              <w:rPr>
                <w:color w:val="auto"/>
              </w:rPr>
            </w:pPr>
          </w:p>
        </w:tc>
      </w:tr>
      <w:tr w:rsidR="00ED0A0E" w:rsidRPr="00816820" w14:paraId="307BD959" w14:textId="77777777" w:rsidTr="00790D4F">
        <w:tc>
          <w:tcPr>
            <w:tcW w:w="1000" w:type="pct"/>
          </w:tcPr>
          <w:p w14:paraId="5A9FB67F" w14:textId="77777777" w:rsidR="00ED0A0E" w:rsidRPr="00816820" w:rsidRDefault="00ED0A0E" w:rsidP="00ED0A0E">
            <w:pPr>
              <w:rPr>
                <w:color w:val="auto"/>
              </w:rPr>
            </w:pPr>
          </w:p>
        </w:tc>
        <w:tc>
          <w:tcPr>
            <w:tcW w:w="2000" w:type="pct"/>
          </w:tcPr>
          <w:p w14:paraId="3C291CC0" w14:textId="77777777" w:rsidR="00ED0A0E" w:rsidRPr="00816820" w:rsidRDefault="00ED0A0E" w:rsidP="00ED0A0E">
            <w:pPr>
              <w:rPr>
                <w:color w:val="auto"/>
              </w:rPr>
            </w:pPr>
          </w:p>
        </w:tc>
        <w:tc>
          <w:tcPr>
            <w:tcW w:w="1000" w:type="pct"/>
          </w:tcPr>
          <w:p w14:paraId="1040B9D6" w14:textId="77777777" w:rsidR="00ED0A0E" w:rsidRPr="00816820" w:rsidRDefault="00ED0A0E" w:rsidP="00ED0A0E">
            <w:pPr>
              <w:jc w:val="right"/>
              <w:rPr>
                <w:color w:val="auto"/>
              </w:rPr>
            </w:pPr>
          </w:p>
        </w:tc>
        <w:tc>
          <w:tcPr>
            <w:tcW w:w="1000" w:type="pct"/>
          </w:tcPr>
          <w:p w14:paraId="1E25F02E" w14:textId="77777777" w:rsidR="00ED0A0E" w:rsidRPr="00816820" w:rsidRDefault="00ED0A0E" w:rsidP="00ED0A0E">
            <w:pPr>
              <w:jc w:val="right"/>
              <w:rPr>
                <w:color w:val="auto"/>
              </w:rPr>
            </w:pPr>
          </w:p>
        </w:tc>
      </w:tr>
      <w:tr w:rsidR="00ED0A0E" w:rsidRPr="00816820" w14:paraId="2B116305" w14:textId="77777777" w:rsidTr="00790D4F">
        <w:tc>
          <w:tcPr>
            <w:tcW w:w="1000" w:type="pct"/>
          </w:tcPr>
          <w:p w14:paraId="1A4DED7F" w14:textId="77777777" w:rsidR="00ED0A0E" w:rsidRPr="00816820" w:rsidRDefault="00ED0A0E" w:rsidP="00ED0A0E">
            <w:pPr>
              <w:rPr>
                <w:color w:val="auto"/>
              </w:rPr>
            </w:pPr>
          </w:p>
        </w:tc>
        <w:tc>
          <w:tcPr>
            <w:tcW w:w="2000" w:type="pct"/>
          </w:tcPr>
          <w:p w14:paraId="3A9CE386" w14:textId="77777777" w:rsidR="00ED0A0E" w:rsidRPr="00816820" w:rsidRDefault="00ED0A0E" w:rsidP="00ED0A0E">
            <w:pPr>
              <w:rPr>
                <w:color w:val="auto"/>
              </w:rPr>
            </w:pPr>
          </w:p>
        </w:tc>
        <w:tc>
          <w:tcPr>
            <w:tcW w:w="1000" w:type="pct"/>
          </w:tcPr>
          <w:p w14:paraId="2FD162F9" w14:textId="77777777" w:rsidR="00ED0A0E" w:rsidRPr="00816820" w:rsidRDefault="00ED0A0E" w:rsidP="00ED0A0E">
            <w:pPr>
              <w:jc w:val="right"/>
              <w:rPr>
                <w:color w:val="auto"/>
              </w:rPr>
            </w:pPr>
          </w:p>
        </w:tc>
        <w:tc>
          <w:tcPr>
            <w:tcW w:w="1000" w:type="pct"/>
          </w:tcPr>
          <w:p w14:paraId="0ECEB563" w14:textId="77777777" w:rsidR="00ED0A0E" w:rsidRPr="00816820" w:rsidRDefault="00ED0A0E" w:rsidP="00ED0A0E">
            <w:pPr>
              <w:jc w:val="right"/>
              <w:rPr>
                <w:color w:val="auto"/>
              </w:rPr>
            </w:pPr>
          </w:p>
        </w:tc>
      </w:tr>
      <w:tr w:rsidR="00ED0A0E" w:rsidRPr="00816820" w14:paraId="7BDC94ED" w14:textId="77777777" w:rsidTr="00790D4F">
        <w:tc>
          <w:tcPr>
            <w:tcW w:w="1000" w:type="pct"/>
          </w:tcPr>
          <w:p w14:paraId="5510784E" w14:textId="77777777" w:rsidR="00ED0A0E" w:rsidRPr="00816820" w:rsidRDefault="00ED0A0E" w:rsidP="00ED0A0E">
            <w:pPr>
              <w:rPr>
                <w:color w:val="auto"/>
              </w:rPr>
            </w:pPr>
          </w:p>
        </w:tc>
        <w:tc>
          <w:tcPr>
            <w:tcW w:w="2000" w:type="pct"/>
          </w:tcPr>
          <w:p w14:paraId="73E418BB" w14:textId="77777777" w:rsidR="00ED0A0E" w:rsidRPr="00816820" w:rsidRDefault="00ED0A0E" w:rsidP="00ED0A0E">
            <w:pPr>
              <w:rPr>
                <w:color w:val="auto"/>
              </w:rPr>
            </w:pPr>
          </w:p>
        </w:tc>
        <w:tc>
          <w:tcPr>
            <w:tcW w:w="1000" w:type="pct"/>
          </w:tcPr>
          <w:p w14:paraId="1095BA51" w14:textId="77777777" w:rsidR="00ED0A0E" w:rsidRPr="00816820" w:rsidRDefault="00ED0A0E" w:rsidP="00ED0A0E">
            <w:pPr>
              <w:jc w:val="right"/>
              <w:rPr>
                <w:color w:val="auto"/>
              </w:rPr>
            </w:pPr>
          </w:p>
        </w:tc>
        <w:tc>
          <w:tcPr>
            <w:tcW w:w="1000" w:type="pct"/>
          </w:tcPr>
          <w:p w14:paraId="5B197CFB" w14:textId="77777777" w:rsidR="00ED0A0E" w:rsidRPr="00816820" w:rsidRDefault="00ED0A0E" w:rsidP="00ED0A0E">
            <w:pPr>
              <w:jc w:val="right"/>
              <w:rPr>
                <w:color w:val="auto"/>
              </w:rPr>
            </w:pPr>
          </w:p>
        </w:tc>
      </w:tr>
      <w:tr w:rsidR="00ED0A0E" w:rsidRPr="00816820" w14:paraId="27927067" w14:textId="77777777" w:rsidTr="00790D4F">
        <w:tc>
          <w:tcPr>
            <w:tcW w:w="1000" w:type="pct"/>
          </w:tcPr>
          <w:p w14:paraId="584A4FF1" w14:textId="77777777" w:rsidR="00ED0A0E" w:rsidRPr="00816820" w:rsidRDefault="00ED0A0E" w:rsidP="00ED0A0E">
            <w:pPr>
              <w:rPr>
                <w:color w:val="auto"/>
              </w:rPr>
            </w:pPr>
          </w:p>
        </w:tc>
        <w:tc>
          <w:tcPr>
            <w:tcW w:w="2000" w:type="pct"/>
          </w:tcPr>
          <w:p w14:paraId="35E9B687" w14:textId="77777777" w:rsidR="00ED0A0E" w:rsidRPr="00816820" w:rsidRDefault="00ED0A0E" w:rsidP="00ED0A0E">
            <w:pPr>
              <w:rPr>
                <w:color w:val="auto"/>
              </w:rPr>
            </w:pPr>
          </w:p>
        </w:tc>
        <w:tc>
          <w:tcPr>
            <w:tcW w:w="1000" w:type="pct"/>
          </w:tcPr>
          <w:p w14:paraId="620C3B0C" w14:textId="77777777" w:rsidR="00ED0A0E" w:rsidRPr="00816820" w:rsidRDefault="00ED0A0E" w:rsidP="00ED0A0E">
            <w:pPr>
              <w:jc w:val="right"/>
              <w:rPr>
                <w:color w:val="auto"/>
              </w:rPr>
            </w:pPr>
          </w:p>
        </w:tc>
        <w:tc>
          <w:tcPr>
            <w:tcW w:w="1000" w:type="pct"/>
          </w:tcPr>
          <w:p w14:paraId="0A422BAE" w14:textId="77777777" w:rsidR="00ED0A0E" w:rsidRPr="00816820" w:rsidRDefault="00ED0A0E" w:rsidP="00ED0A0E">
            <w:pPr>
              <w:jc w:val="right"/>
              <w:rPr>
                <w:color w:val="auto"/>
              </w:rPr>
            </w:pPr>
          </w:p>
        </w:tc>
      </w:tr>
      <w:tr w:rsidR="00ED0A0E" w:rsidRPr="00816820" w14:paraId="4150B890" w14:textId="77777777" w:rsidTr="00790D4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0" w:type="pct"/>
          </w:tcPr>
          <w:p w14:paraId="37EEF01E" w14:textId="77777777" w:rsidR="00ED0A0E" w:rsidRPr="00816820" w:rsidRDefault="00ED0A0E" w:rsidP="00ED0A0E">
            <w:pPr>
              <w:rPr>
                <w:color w:val="auto"/>
              </w:rPr>
            </w:pPr>
          </w:p>
        </w:tc>
        <w:tc>
          <w:tcPr>
            <w:tcW w:w="2000" w:type="pct"/>
          </w:tcPr>
          <w:p w14:paraId="647E7A6D" w14:textId="73F24EAF" w:rsidR="00ED0A0E" w:rsidRPr="00816820" w:rsidRDefault="00ED0A0E" w:rsidP="00ED0A0E">
            <w:pPr>
              <w:rPr>
                <w:color w:val="auto"/>
              </w:rPr>
            </w:pPr>
          </w:p>
        </w:tc>
        <w:tc>
          <w:tcPr>
            <w:tcW w:w="1000" w:type="pct"/>
          </w:tcPr>
          <w:p w14:paraId="632B8508" w14:textId="77777777" w:rsidR="00ED0A0E" w:rsidRPr="00816820" w:rsidRDefault="00ED0A0E" w:rsidP="00ED0A0E">
            <w:pPr>
              <w:jc w:val="right"/>
              <w:rPr>
                <w:color w:val="auto"/>
              </w:rPr>
            </w:pPr>
          </w:p>
        </w:tc>
        <w:tc>
          <w:tcPr>
            <w:tcW w:w="1000" w:type="pct"/>
          </w:tcPr>
          <w:p w14:paraId="179B7128" w14:textId="77777777" w:rsidR="00ED0A0E" w:rsidRPr="00816820" w:rsidRDefault="00ED0A0E" w:rsidP="00ED0A0E">
            <w:pPr>
              <w:jc w:val="right"/>
              <w:rPr>
                <w:color w:val="auto"/>
              </w:rPr>
            </w:pPr>
          </w:p>
        </w:tc>
      </w:tr>
    </w:tbl>
    <w:p w14:paraId="50C54C85" w14:textId="7B2FFE8E" w:rsidR="005E36E0" w:rsidRPr="00816820" w:rsidRDefault="006543A9">
      <w:pPr>
        <w:pStyle w:val="NoSpacing"/>
        <w:rPr>
          <w:color w:val="auto"/>
          <w:sz w:val="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C8DA00" wp14:editId="56CAD6E6">
                <wp:simplePos x="0" y="0"/>
                <wp:positionH relativeFrom="column">
                  <wp:posOffset>-133985</wp:posOffset>
                </wp:positionH>
                <wp:positionV relativeFrom="paragraph">
                  <wp:posOffset>635</wp:posOffset>
                </wp:positionV>
                <wp:extent cx="2560320" cy="2366010"/>
                <wp:effectExtent l="0" t="1270" r="6985" b="1333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320" cy="2366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1CD1B" w14:textId="1FC642A0" w:rsidR="006543A9" w:rsidRDefault="00816820" w:rsidP="00816820">
                            <w:pPr>
                              <w:rPr>
                                <w:b/>
                                <w:color w:val="auto"/>
                                <w:u w:val="single"/>
                                <w:lang w:val="en-GB" w:eastAsia="zh-CN"/>
                              </w:rPr>
                            </w:pPr>
                            <w:r>
                              <w:rPr>
                                <w:b/>
                                <w:color w:val="auto"/>
                                <w:u w:val="single"/>
                                <w:lang w:val="en-GB" w:eastAsia="zh-CN"/>
                              </w:rPr>
                              <w:t>Payable to:</w:t>
                            </w:r>
                          </w:p>
                          <w:p w14:paraId="64E7C68D" w14:textId="77777777" w:rsidR="00816820" w:rsidRPr="006543A9" w:rsidRDefault="00816820" w:rsidP="00816820">
                            <w:pPr>
                              <w:rPr>
                                <w:b/>
                                <w:bCs/>
                                <w:color w:val="auto"/>
                                <w:lang w:val="en-GB" w:eastAsia="zh-CN"/>
                              </w:rPr>
                            </w:pPr>
                            <w:r w:rsidRPr="006543A9">
                              <w:rPr>
                                <w:b/>
                                <w:bCs/>
                                <w:color w:val="auto"/>
                                <w:lang w:val="en-GB" w:eastAsia="zh-CN"/>
                              </w:rPr>
                              <w:t>HSBC Bank</w:t>
                            </w:r>
                          </w:p>
                          <w:p w14:paraId="7D70B819" w14:textId="77777777" w:rsidR="006543A9" w:rsidRDefault="006543A9" w:rsidP="00816820">
                            <w:pPr>
                              <w:rPr>
                                <w:color w:val="auto"/>
                                <w:lang w:val="en-GB" w:eastAsia="zh-CN"/>
                              </w:rPr>
                            </w:pPr>
                          </w:p>
                          <w:p w14:paraId="2AB8F115" w14:textId="77777777" w:rsidR="003E0AB6" w:rsidRDefault="003E0AB6" w:rsidP="00816820">
                            <w:pPr>
                              <w:rPr>
                                <w:b/>
                                <w:color w:val="auto"/>
                                <w:lang w:val="en-GB" w:eastAsia="zh-CN"/>
                              </w:rPr>
                            </w:pPr>
                            <w:r>
                              <w:rPr>
                                <w:b/>
                                <w:color w:val="auto"/>
                                <w:lang w:val="en-GB" w:eastAsia="zh-CN"/>
                              </w:rPr>
                              <w:t>Domestic:</w:t>
                            </w:r>
                          </w:p>
                          <w:p w14:paraId="14056EA6" w14:textId="77777777" w:rsidR="003E0AB6" w:rsidRDefault="003E0AB6" w:rsidP="00816820">
                            <w:pPr>
                              <w:rPr>
                                <w:color w:val="auto"/>
                                <w:lang w:val="en-GB" w:eastAsia="zh-CN"/>
                              </w:rPr>
                            </w:pPr>
                            <w:r>
                              <w:rPr>
                                <w:color w:val="auto"/>
                                <w:lang w:val="en-GB" w:eastAsia="zh-CN"/>
                              </w:rPr>
                              <w:t>A/C Name: Leo Visa Service Ltd</w:t>
                            </w:r>
                          </w:p>
                          <w:p w14:paraId="2F729CBD" w14:textId="77777777" w:rsidR="003E0AB6" w:rsidRDefault="003E0AB6" w:rsidP="00816820">
                            <w:pPr>
                              <w:rPr>
                                <w:color w:val="auto"/>
                                <w:lang w:val="en-GB" w:eastAsia="zh-CN"/>
                              </w:rPr>
                            </w:pPr>
                            <w:r>
                              <w:rPr>
                                <w:color w:val="auto"/>
                                <w:lang w:val="en-GB" w:eastAsia="zh-CN"/>
                              </w:rPr>
                              <w:t>A/C Number: 63667111</w:t>
                            </w:r>
                          </w:p>
                          <w:p w14:paraId="5AF3CE9B" w14:textId="77777777" w:rsidR="003E0AB6" w:rsidRPr="003E0AB6" w:rsidRDefault="003E0AB6" w:rsidP="00816820">
                            <w:pPr>
                              <w:rPr>
                                <w:color w:val="auto"/>
                                <w:lang w:val="en-GB" w:eastAsia="zh-CN"/>
                              </w:rPr>
                            </w:pPr>
                            <w:r>
                              <w:rPr>
                                <w:color w:val="auto"/>
                                <w:lang w:val="en-GB" w:eastAsia="zh-CN"/>
                              </w:rPr>
                              <w:t>Sort Code: 403804</w:t>
                            </w:r>
                          </w:p>
                          <w:p w14:paraId="1F8DBBBE" w14:textId="77777777" w:rsidR="006543A9" w:rsidRDefault="006543A9" w:rsidP="00816820">
                            <w:pPr>
                              <w:rPr>
                                <w:b/>
                                <w:color w:val="auto"/>
                                <w:lang w:val="en-GB" w:eastAsia="zh-CN"/>
                              </w:rPr>
                            </w:pPr>
                          </w:p>
                          <w:p w14:paraId="564A093E" w14:textId="5AFC63CE" w:rsidR="003E0AB6" w:rsidRPr="003E0AB6" w:rsidRDefault="003E0AB6" w:rsidP="00816820">
                            <w:pPr>
                              <w:rPr>
                                <w:b/>
                                <w:color w:val="auto"/>
                                <w:lang w:val="en-GB" w:eastAsia="zh-CN"/>
                              </w:rPr>
                            </w:pPr>
                            <w:r w:rsidRPr="003E0AB6">
                              <w:rPr>
                                <w:b/>
                                <w:color w:val="auto"/>
                                <w:lang w:val="en-GB" w:eastAsia="zh-CN"/>
                              </w:rPr>
                              <w:t>International:</w:t>
                            </w:r>
                          </w:p>
                          <w:p w14:paraId="71516FCE" w14:textId="77777777" w:rsidR="00816820" w:rsidRDefault="00816820" w:rsidP="00816820">
                            <w:pPr>
                              <w:rPr>
                                <w:color w:val="auto"/>
                                <w:lang w:val="en-GB" w:eastAsia="zh-CN"/>
                              </w:rPr>
                            </w:pPr>
                            <w:r>
                              <w:rPr>
                                <w:color w:val="auto"/>
                                <w:lang w:val="en-GB" w:eastAsia="zh-CN"/>
                              </w:rPr>
                              <w:t>A/C Name: Leo Visa Service Ltd</w:t>
                            </w:r>
                          </w:p>
                          <w:p w14:paraId="5C3B1B55" w14:textId="77777777" w:rsidR="00816820" w:rsidRDefault="00816820" w:rsidP="00816820">
                            <w:pPr>
                              <w:rPr>
                                <w:color w:val="auto"/>
                                <w:lang w:val="en-GB" w:eastAsia="zh-CN"/>
                              </w:rPr>
                            </w:pPr>
                            <w:r>
                              <w:rPr>
                                <w:color w:val="auto"/>
                                <w:lang w:val="en-GB" w:eastAsia="zh-CN"/>
                              </w:rPr>
                              <w:t>IBAN: GB28MIDL40380463667111</w:t>
                            </w:r>
                          </w:p>
                          <w:p w14:paraId="6294827D" w14:textId="77777777" w:rsidR="00816820" w:rsidRDefault="003E0AB6" w:rsidP="00816820">
                            <w:pPr>
                              <w:rPr>
                                <w:color w:val="auto"/>
                                <w:lang w:val="en-GB" w:eastAsia="zh-CN"/>
                              </w:rPr>
                            </w:pPr>
                            <w:r>
                              <w:rPr>
                                <w:color w:val="auto"/>
                                <w:lang w:val="en-GB" w:eastAsia="zh-CN"/>
                              </w:rPr>
                              <w:t xml:space="preserve">Bank Branch: Reading </w:t>
                            </w:r>
                            <w:proofErr w:type="gramStart"/>
                            <w:r>
                              <w:rPr>
                                <w:color w:val="auto"/>
                                <w:lang w:val="en-GB" w:eastAsia="zh-CN"/>
                              </w:rPr>
                              <w:t xml:space="preserve">Town  </w:t>
                            </w:r>
                            <w:proofErr w:type="spellStart"/>
                            <w:r>
                              <w:rPr>
                                <w:color w:val="auto"/>
                                <w:lang w:val="en-GB" w:eastAsia="zh-CN"/>
                              </w:rPr>
                              <w:t>Center</w:t>
                            </w:r>
                            <w:proofErr w:type="spellEnd"/>
                            <w:proofErr w:type="gramEnd"/>
                          </w:p>
                          <w:p w14:paraId="765EE3DA" w14:textId="77777777" w:rsidR="00816820" w:rsidRDefault="00816820" w:rsidP="00816820">
                            <w:pPr>
                              <w:rPr>
                                <w:color w:val="auto"/>
                                <w:lang w:val="en-GB" w:eastAsia="zh-CN"/>
                              </w:rPr>
                            </w:pPr>
                            <w:r>
                              <w:rPr>
                                <w:color w:val="auto"/>
                                <w:lang w:val="en-GB" w:eastAsia="zh-CN"/>
                              </w:rPr>
                              <w:t xml:space="preserve">Bank Address: </w:t>
                            </w:r>
                            <w:r w:rsidR="003E0AB6">
                              <w:rPr>
                                <w:color w:val="auto"/>
                                <w:lang w:val="en-GB" w:eastAsia="zh-CN"/>
                              </w:rPr>
                              <w:t>3</w:t>
                            </w:r>
                            <w:r w:rsidR="003E0AB6" w:rsidRPr="003E0AB6">
                              <w:rPr>
                                <w:color w:val="auto"/>
                                <w:vertAlign w:val="superscript"/>
                                <w:lang w:val="en-GB" w:eastAsia="zh-CN"/>
                              </w:rPr>
                              <w:t>rd</w:t>
                            </w:r>
                            <w:r w:rsidR="003E0AB6">
                              <w:rPr>
                                <w:color w:val="auto"/>
                                <w:lang w:val="en-GB" w:eastAsia="zh-CN"/>
                              </w:rPr>
                              <w:t xml:space="preserve"> Floor, 26 Broad </w:t>
                            </w:r>
                            <w:proofErr w:type="gramStart"/>
                            <w:r w:rsidR="003E0AB6">
                              <w:rPr>
                                <w:color w:val="auto"/>
                                <w:lang w:val="en-GB" w:eastAsia="zh-CN"/>
                              </w:rPr>
                              <w:t>Street ,Reading</w:t>
                            </w:r>
                            <w:proofErr w:type="gramEnd"/>
                            <w:r w:rsidR="003E0AB6">
                              <w:rPr>
                                <w:color w:val="auto"/>
                                <w:lang w:val="en-GB" w:eastAsia="zh-CN"/>
                              </w:rPr>
                              <w:t>, RG1 2BU</w:t>
                            </w:r>
                          </w:p>
                          <w:p w14:paraId="3158185C" w14:textId="77777777" w:rsidR="00816820" w:rsidRPr="00816820" w:rsidRDefault="00816820">
                            <w:pPr>
                              <w:rPr>
                                <w:lang w:val="en-GB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C8DA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0.55pt;margin-top:.05pt;width:201.6pt;height:186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">
                <v:textbox style="mso-fit-shape-to-text:t">
                  <w:txbxContent>
                    <w:p w14:paraId="0421CD1B" w14:textId="1FC642A0" w:rsidR="006543A9" w:rsidRDefault="00816820" w:rsidP="00816820">
                      <w:pPr>
                        <w:rPr>
                          <w:b/>
                          <w:color w:val="auto"/>
                          <w:u w:val="single"/>
                          <w:lang w:val="en-GB" w:eastAsia="zh-CN"/>
                        </w:rPr>
                      </w:pPr>
                      <w:r>
                        <w:rPr>
                          <w:b/>
                          <w:color w:val="auto"/>
                          <w:u w:val="single"/>
                          <w:lang w:val="en-GB" w:eastAsia="zh-CN"/>
                        </w:rPr>
                        <w:t>Payable to:</w:t>
                      </w:r>
                    </w:p>
                    <w:p w14:paraId="64E7C68D" w14:textId="77777777" w:rsidR="00816820" w:rsidRPr="006543A9" w:rsidRDefault="00816820" w:rsidP="00816820">
                      <w:pPr>
                        <w:rPr>
                          <w:b/>
                          <w:bCs/>
                          <w:color w:val="auto"/>
                          <w:lang w:val="en-GB" w:eastAsia="zh-CN"/>
                        </w:rPr>
                      </w:pPr>
                      <w:r w:rsidRPr="006543A9">
                        <w:rPr>
                          <w:b/>
                          <w:bCs/>
                          <w:color w:val="auto"/>
                          <w:lang w:val="en-GB" w:eastAsia="zh-CN"/>
                        </w:rPr>
                        <w:t>HSBC Bank</w:t>
                      </w:r>
                    </w:p>
                    <w:p w14:paraId="7D70B819" w14:textId="77777777" w:rsidR="006543A9" w:rsidRDefault="006543A9" w:rsidP="00816820">
                      <w:pPr>
                        <w:rPr>
                          <w:color w:val="auto"/>
                          <w:lang w:val="en-GB" w:eastAsia="zh-CN"/>
                        </w:rPr>
                      </w:pPr>
                    </w:p>
                    <w:p w14:paraId="2AB8F115" w14:textId="77777777" w:rsidR="003E0AB6" w:rsidRDefault="003E0AB6" w:rsidP="00816820">
                      <w:pPr>
                        <w:rPr>
                          <w:b/>
                          <w:color w:val="auto"/>
                          <w:lang w:val="en-GB" w:eastAsia="zh-CN"/>
                        </w:rPr>
                      </w:pPr>
                      <w:r>
                        <w:rPr>
                          <w:b/>
                          <w:color w:val="auto"/>
                          <w:lang w:val="en-GB" w:eastAsia="zh-CN"/>
                        </w:rPr>
                        <w:t>Domestic:</w:t>
                      </w:r>
                    </w:p>
                    <w:p w14:paraId="14056EA6" w14:textId="77777777" w:rsidR="003E0AB6" w:rsidRDefault="003E0AB6" w:rsidP="00816820">
                      <w:pPr>
                        <w:rPr>
                          <w:color w:val="auto"/>
                          <w:lang w:val="en-GB" w:eastAsia="zh-CN"/>
                        </w:rPr>
                      </w:pPr>
                      <w:r>
                        <w:rPr>
                          <w:color w:val="auto"/>
                          <w:lang w:val="en-GB" w:eastAsia="zh-CN"/>
                        </w:rPr>
                        <w:t>A/C Name: Leo Visa Service Ltd</w:t>
                      </w:r>
                    </w:p>
                    <w:p w14:paraId="2F729CBD" w14:textId="77777777" w:rsidR="003E0AB6" w:rsidRDefault="003E0AB6" w:rsidP="00816820">
                      <w:pPr>
                        <w:rPr>
                          <w:color w:val="auto"/>
                          <w:lang w:val="en-GB" w:eastAsia="zh-CN"/>
                        </w:rPr>
                      </w:pPr>
                      <w:r>
                        <w:rPr>
                          <w:color w:val="auto"/>
                          <w:lang w:val="en-GB" w:eastAsia="zh-CN"/>
                        </w:rPr>
                        <w:t>A/C Number: 63667111</w:t>
                      </w:r>
                    </w:p>
                    <w:p w14:paraId="5AF3CE9B" w14:textId="77777777" w:rsidR="003E0AB6" w:rsidRPr="003E0AB6" w:rsidRDefault="003E0AB6" w:rsidP="00816820">
                      <w:pPr>
                        <w:rPr>
                          <w:color w:val="auto"/>
                          <w:lang w:val="en-GB" w:eastAsia="zh-CN"/>
                        </w:rPr>
                      </w:pPr>
                      <w:r>
                        <w:rPr>
                          <w:color w:val="auto"/>
                          <w:lang w:val="en-GB" w:eastAsia="zh-CN"/>
                        </w:rPr>
                        <w:t>Sort Code: 403804</w:t>
                      </w:r>
                    </w:p>
                    <w:p w14:paraId="1F8DBBBE" w14:textId="77777777" w:rsidR="006543A9" w:rsidRDefault="006543A9" w:rsidP="00816820">
                      <w:pPr>
                        <w:rPr>
                          <w:b/>
                          <w:color w:val="auto"/>
                          <w:lang w:val="en-GB" w:eastAsia="zh-CN"/>
                        </w:rPr>
                      </w:pPr>
                    </w:p>
                    <w:p w14:paraId="564A093E" w14:textId="5AFC63CE" w:rsidR="003E0AB6" w:rsidRPr="003E0AB6" w:rsidRDefault="003E0AB6" w:rsidP="00816820">
                      <w:pPr>
                        <w:rPr>
                          <w:b/>
                          <w:color w:val="auto"/>
                          <w:lang w:val="en-GB" w:eastAsia="zh-CN"/>
                        </w:rPr>
                      </w:pPr>
                      <w:r w:rsidRPr="003E0AB6">
                        <w:rPr>
                          <w:b/>
                          <w:color w:val="auto"/>
                          <w:lang w:val="en-GB" w:eastAsia="zh-CN"/>
                        </w:rPr>
                        <w:t>International:</w:t>
                      </w:r>
                    </w:p>
                    <w:p w14:paraId="71516FCE" w14:textId="77777777" w:rsidR="00816820" w:rsidRDefault="00816820" w:rsidP="00816820">
                      <w:pPr>
                        <w:rPr>
                          <w:color w:val="auto"/>
                          <w:lang w:val="en-GB" w:eastAsia="zh-CN"/>
                        </w:rPr>
                      </w:pPr>
                      <w:r>
                        <w:rPr>
                          <w:color w:val="auto"/>
                          <w:lang w:val="en-GB" w:eastAsia="zh-CN"/>
                        </w:rPr>
                        <w:t>A/C Name: Leo Visa Service Ltd</w:t>
                      </w:r>
                    </w:p>
                    <w:p w14:paraId="5C3B1B55" w14:textId="77777777" w:rsidR="00816820" w:rsidRDefault="00816820" w:rsidP="00816820">
                      <w:pPr>
                        <w:rPr>
                          <w:color w:val="auto"/>
                          <w:lang w:val="en-GB" w:eastAsia="zh-CN"/>
                        </w:rPr>
                      </w:pPr>
                      <w:r>
                        <w:rPr>
                          <w:color w:val="auto"/>
                          <w:lang w:val="en-GB" w:eastAsia="zh-CN"/>
                        </w:rPr>
                        <w:t>IBAN: GB28MIDL40380463667111</w:t>
                      </w:r>
                    </w:p>
                    <w:p w14:paraId="6294827D" w14:textId="77777777" w:rsidR="00816820" w:rsidRDefault="003E0AB6" w:rsidP="00816820">
                      <w:pPr>
                        <w:rPr>
                          <w:color w:val="auto"/>
                          <w:lang w:val="en-GB" w:eastAsia="zh-CN"/>
                        </w:rPr>
                      </w:pPr>
                      <w:r>
                        <w:rPr>
                          <w:color w:val="auto"/>
                          <w:lang w:val="en-GB" w:eastAsia="zh-CN"/>
                        </w:rPr>
                        <w:t xml:space="preserve">Bank Branch: Reading </w:t>
                      </w:r>
                      <w:proofErr w:type="gramStart"/>
                      <w:r>
                        <w:rPr>
                          <w:color w:val="auto"/>
                          <w:lang w:val="en-GB" w:eastAsia="zh-CN"/>
                        </w:rPr>
                        <w:t xml:space="preserve">Town  </w:t>
                      </w:r>
                      <w:proofErr w:type="spellStart"/>
                      <w:r>
                        <w:rPr>
                          <w:color w:val="auto"/>
                          <w:lang w:val="en-GB" w:eastAsia="zh-CN"/>
                        </w:rPr>
                        <w:t>Center</w:t>
                      </w:r>
                      <w:proofErr w:type="spellEnd"/>
                      <w:proofErr w:type="gramEnd"/>
                    </w:p>
                    <w:p w14:paraId="765EE3DA" w14:textId="77777777" w:rsidR="00816820" w:rsidRDefault="00816820" w:rsidP="00816820">
                      <w:pPr>
                        <w:rPr>
                          <w:color w:val="auto"/>
                          <w:lang w:val="en-GB" w:eastAsia="zh-CN"/>
                        </w:rPr>
                      </w:pPr>
                      <w:r>
                        <w:rPr>
                          <w:color w:val="auto"/>
                          <w:lang w:val="en-GB" w:eastAsia="zh-CN"/>
                        </w:rPr>
                        <w:t xml:space="preserve">Bank Address: </w:t>
                      </w:r>
                      <w:r w:rsidR="003E0AB6">
                        <w:rPr>
                          <w:color w:val="auto"/>
                          <w:lang w:val="en-GB" w:eastAsia="zh-CN"/>
                        </w:rPr>
                        <w:t>3</w:t>
                      </w:r>
                      <w:r w:rsidR="003E0AB6" w:rsidRPr="003E0AB6">
                        <w:rPr>
                          <w:color w:val="auto"/>
                          <w:vertAlign w:val="superscript"/>
                          <w:lang w:val="en-GB" w:eastAsia="zh-CN"/>
                        </w:rPr>
                        <w:t>rd</w:t>
                      </w:r>
                      <w:r w:rsidR="003E0AB6">
                        <w:rPr>
                          <w:color w:val="auto"/>
                          <w:lang w:val="en-GB" w:eastAsia="zh-CN"/>
                        </w:rPr>
                        <w:t xml:space="preserve"> Floor, 26 Broad </w:t>
                      </w:r>
                      <w:proofErr w:type="gramStart"/>
                      <w:r w:rsidR="003E0AB6">
                        <w:rPr>
                          <w:color w:val="auto"/>
                          <w:lang w:val="en-GB" w:eastAsia="zh-CN"/>
                        </w:rPr>
                        <w:t>Street ,Reading</w:t>
                      </w:r>
                      <w:proofErr w:type="gramEnd"/>
                      <w:r w:rsidR="003E0AB6">
                        <w:rPr>
                          <w:color w:val="auto"/>
                          <w:lang w:val="en-GB" w:eastAsia="zh-CN"/>
                        </w:rPr>
                        <w:t>, RG1 2BU</w:t>
                      </w:r>
                    </w:p>
                    <w:p w14:paraId="3158185C" w14:textId="77777777" w:rsidR="00816820" w:rsidRPr="00816820" w:rsidRDefault="00816820">
                      <w:pPr>
                        <w:rPr>
                          <w:lang w:val="en-GB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InvoiceTable"/>
        <w:tblpPr w:leftFromText="180" w:rightFromText="180" w:vertAnchor="text" w:tblpXSpec="right" w:tblpY="1"/>
        <w:tblOverlap w:val="never"/>
        <w:tblW w:w="2500" w:type="pct"/>
        <w:tblLook w:val="0480" w:firstRow="0" w:lastRow="0" w:firstColumn="1" w:lastColumn="0" w:noHBand="0" w:noVBand="1"/>
      </w:tblPr>
      <w:tblGrid>
        <w:gridCol w:w="3024"/>
        <w:gridCol w:w="2016"/>
      </w:tblGrid>
      <w:tr w:rsidR="005E36E0" w:rsidRPr="00816820" w14:paraId="4751B399" w14:textId="77777777" w:rsidTr="00816820">
        <w:tc>
          <w:tcPr>
            <w:tcW w:w="3000" w:type="pct"/>
          </w:tcPr>
          <w:p w14:paraId="3C156CD9" w14:textId="33B701CF" w:rsidR="005E36E0" w:rsidRPr="00816820" w:rsidRDefault="00EC475C" w:rsidP="00816820">
            <w:pPr>
              <w:pStyle w:val="TableHeading"/>
              <w:rPr>
                <w:color w:val="auto"/>
              </w:rPr>
            </w:pPr>
            <w:r w:rsidRPr="00816820">
              <w:rPr>
                <w:color w:val="auto"/>
              </w:rPr>
              <w:t>Subtotal</w:t>
            </w:r>
            <w:r w:rsidR="000C2DA6">
              <w:rPr>
                <w:color w:val="auto"/>
              </w:rPr>
              <w:t xml:space="preserve">    £</w:t>
            </w:r>
            <w:r w:rsidR="00ED0A0E">
              <w:rPr>
                <w:rFonts w:hint="eastAsia"/>
                <w:color w:val="auto"/>
                <w:lang w:eastAsia="zh-CN"/>
              </w:rPr>
              <w:t>3696</w:t>
            </w:r>
            <w:r w:rsidR="000C2DA6">
              <w:rPr>
                <w:color w:val="auto"/>
              </w:rPr>
              <w:t>.00</w:t>
            </w:r>
          </w:p>
        </w:tc>
        <w:tc>
          <w:tcPr>
            <w:tcW w:w="2000" w:type="pct"/>
          </w:tcPr>
          <w:p w14:paraId="1CFD9534" w14:textId="77777777" w:rsidR="005E36E0" w:rsidRPr="00816820" w:rsidRDefault="005E36E0" w:rsidP="00816820">
            <w:pPr>
              <w:jc w:val="right"/>
              <w:rPr>
                <w:color w:val="auto"/>
              </w:rPr>
            </w:pPr>
          </w:p>
        </w:tc>
      </w:tr>
      <w:tr w:rsidR="005E36E0" w:rsidRPr="00816820" w14:paraId="3C3D5F2F" w14:textId="77777777" w:rsidTr="00816820">
        <w:tc>
          <w:tcPr>
            <w:tcW w:w="3000" w:type="pct"/>
          </w:tcPr>
          <w:p w14:paraId="2463C7E8" w14:textId="77777777" w:rsidR="005E36E0" w:rsidRPr="00816820" w:rsidRDefault="00816820" w:rsidP="00816820">
            <w:pPr>
              <w:pStyle w:val="TableHeading"/>
              <w:rPr>
                <w:color w:val="auto"/>
              </w:rPr>
            </w:pPr>
            <w:r>
              <w:rPr>
                <w:color w:val="auto"/>
              </w:rPr>
              <w:t>VAT</w:t>
            </w:r>
          </w:p>
        </w:tc>
        <w:tc>
          <w:tcPr>
            <w:tcW w:w="2000" w:type="pct"/>
          </w:tcPr>
          <w:p w14:paraId="22F8C229" w14:textId="77777777" w:rsidR="005E36E0" w:rsidRPr="00816820" w:rsidRDefault="005E36E0" w:rsidP="00816820">
            <w:pPr>
              <w:jc w:val="right"/>
              <w:rPr>
                <w:color w:val="auto"/>
              </w:rPr>
            </w:pPr>
          </w:p>
        </w:tc>
      </w:tr>
      <w:tr w:rsidR="005E36E0" w:rsidRPr="00816820" w14:paraId="7800A220" w14:textId="77777777" w:rsidTr="00816820">
        <w:tc>
          <w:tcPr>
            <w:tcW w:w="3000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19796212" w14:textId="7DE665D8" w:rsidR="005E36E0" w:rsidRPr="0058724B" w:rsidRDefault="00816820" w:rsidP="00041A44">
            <w:pPr>
              <w:pStyle w:val="TableHeading"/>
              <w:rPr>
                <w:rStyle w:val="Strong"/>
                <w:b w:val="0"/>
                <w:bCs w:val="0"/>
                <w:color w:val="auto"/>
                <w:lang w:eastAsia="zh-CN"/>
              </w:rPr>
            </w:pPr>
            <w:r>
              <w:rPr>
                <w:rStyle w:val="Strong"/>
                <w:color w:val="auto"/>
              </w:rPr>
              <w:t>Total Due:</w:t>
            </w:r>
            <w:r w:rsidR="00EC475C" w:rsidRPr="00816820">
              <w:rPr>
                <w:rStyle w:val="Strong"/>
                <w:color w:val="auto"/>
              </w:rPr>
              <w:t xml:space="preserve"> </w:t>
            </w:r>
            <w:r w:rsidR="000C2DA6">
              <w:rPr>
                <w:rStyle w:val="Strong"/>
                <w:color w:val="auto"/>
              </w:rPr>
              <w:t xml:space="preserve"> </w:t>
            </w:r>
            <w:r w:rsidR="000C2DA6">
              <w:rPr>
                <w:color w:val="auto"/>
              </w:rPr>
              <w:t>£</w:t>
            </w:r>
            <w:r w:rsidR="00ED0A0E">
              <w:rPr>
                <w:rFonts w:hint="eastAsia"/>
                <w:color w:val="auto"/>
                <w:lang w:eastAsia="zh-CN"/>
              </w:rPr>
              <w:t>3696</w:t>
            </w:r>
            <w:r w:rsidR="000C2DA6">
              <w:rPr>
                <w:color w:val="auto"/>
              </w:rPr>
              <w:t>.00</w:t>
            </w:r>
          </w:p>
        </w:tc>
        <w:tc>
          <w:tcPr>
            <w:tcW w:w="2000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60B417C4" w14:textId="77777777" w:rsidR="005E36E0" w:rsidRPr="00816820" w:rsidRDefault="005E36E0" w:rsidP="00816820">
            <w:pPr>
              <w:jc w:val="right"/>
              <w:rPr>
                <w:rStyle w:val="Strong"/>
                <w:color w:val="auto"/>
              </w:rPr>
            </w:pPr>
          </w:p>
        </w:tc>
      </w:tr>
      <w:tr w:rsidR="005E36E0" w:rsidRPr="00816820" w14:paraId="16FA5DAE" w14:textId="77777777" w:rsidTr="00816820">
        <w:tc>
          <w:tcPr>
            <w:tcW w:w="3000" w:type="pct"/>
            <w:tcBorders>
              <w:top w:val="single" w:sz="4" w:space="0" w:color="A6A6A6" w:themeColor="background1" w:themeShade="A6"/>
              <w:bottom w:val="nil"/>
            </w:tcBorders>
            <w:vAlign w:val="bottom"/>
          </w:tcPr>
          <w:p w14:paraId="4B58A35B" w14:textId="77777777" w:rsidR="005E36E0" w:rsidRPr="00816820" w:rsidRDefault="005E36E0" w:rsidP="00816820">
            <w:pPr>
              <w:pStyle w:val="Closing"/>
              <w:rPr>
                <w:color w:val="auto"/>
              </w:rPr>
            </w:pPr>
          </w:p>
        </w:tc>
        <w:tc>
          <w:tcPr>
            <w:tcW w:w="2000" w:type="pct"/>
            <w:tcBorders>
              <w:top w:val="single" w:sz="4" w:space="0" w:color="A6A6A6" w:themeColor="background1" w:themeShade="A6"/>
              <w:bottom w:val="nil"/>
            </w:tcBorders>
            <w:vAlign w:val="bottom"/>
          </w:tcPr>
          <w:p w14:paraId="227FAC1B" w14:textId="77777777" w:rsidR="005E36E0" w:rsidRPr="00816820" w:rsidRDefault="005E36E0" w:rsidP="00816820">
            <w:pPr>
              <w:rPr>
                <w:color w:val="auto"/>
              </w:rPr>
            </w:pPr>
          </w:p>
        </w:tc>
      </w:tr>
    </w:tbl>
    <w:p w14:paraId="1DE895D5" w14:textId="13854836" w:rsidR="005E36E0" w:rsidRPr="00816820" w:rsidRDefault="00816820">
      <w:r w:rsidRPr="00816820">
        <w:br w:type="textWrapping" w:clear="all"/>
      </w:r>
      <w:sdt>
        <w:sdtPr>
          <w:rPr>
            <w:rStyle w:val="Strong"/>
            <w:color w:val="auto"/>
          </w:rPr>
          <w:id w:val="683252816"/>
          <w:placeholder>
            <w:docPart w:val="D20E579C59C940D4841DA2FA0621D44C"/>
          </w:placeholder>
          <w:showingPlcHdr/>
          <w:date>
            <w:dateFormat w:val="M.d.yyyy"/>
            <w:lid w:val="en-US"/>
            <w:storeMappedDataAs w:val="dateTime"/>
            <w:calendar w:val="gregorian"/>
          </w:date>
        </w:sdtPr>
        <w:sdtContent>
          <w:r w:rsidR="00041A44">
            <w:rPr>
              <w:rStyle w:val="PlaceholderText"/>
            </w:rPr>
            <w:t>[Select Date]</w:t>
          </w:r>
        </w:sdtContent>
      </w:sdt>
    </w:p>
    <w:sectPr w:rsidR="005E36E0" w:rsidRPr="00816820" w:rsidSect="00A518BC">
      <w:headerReference w:type="default" r:id="rId11"/>
      <w:footerReference w:type="default" r:id="rId12"/>
      <w:headerReference w:type="first" r:id="rId13"/>
      <w:pgSz w:w="12240" w:h="15840" w:code="1"/>
      <w:pgMar w:top="2736" w:right="1080" w:bottom="1080" w:left="108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E5178" w14:textId="77777777" w:rsidR="00AE1C24" w:rsidRDefault="00AE1C24">
      <w:pPr>
        <w:spacing w:before="0" w:after="0"/>
      </w:pPr>
      <w:r>
        <w:separator/>
      </w:r>
    </w:p>
  </w:endnote>
  <w:endnote w:type="continuationSeparator" w:id="0">
    <w:p w14:paraId="1BB69EAE" w14:textId="77777777" w:rsidR="00AE1C24" w:rsidRDefault="00AE1C2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0478E" w14:textId="77777777" w:rsidR="005E36E0" w:rsidRDefault="00EC475C">
    <w:pPr>
      <w:pStyle w:val="Footer"/>
    </w:pPr>
    <w:r>
      <w:t xml:space="preserve">Page </w:t>
    </w:r>
    <w:r w:rsidR="00A66973">
      <w:fldChar w:fldCharType="begin"/>
    </w:r>
    <w:r>
      <w:instrText xml:space="preserve"> page </w:instrText>
    </w:r>
    <w:r w:rsidR="00A66973">
      <w:fldChar w:fldCharType="separate"/>
    </w:r>
    <w:r w:rsidR="000C2DA6">
      <w:rPr>
        <w:noProof/>
      </w:rPr>
      <w:t>2</w:t>
    </w:r>
    <w:r w:rsidR="00A6697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63996" w14:textId="77777777" w:rsidR="00AE1C24" w:rsidRDefault="00AE1C24">
      <w:pPr>
        <w:spacing w:before="0" w:after="0"/>
      </w:pPr>
      <w:r>
        <w:separator/>
      </w:r>
    </w:p>
  </w:footnote>
  <w:footnote w:type="continuationSeparator" w:id="0">
    <w:p w14:paraId="114669DB" w14:textId="77777777" w:rsidR="00AE1C24" w:rsidRDefault="00AE1C2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Click icon at right to replace logo"/>
      <w:tag w:val="Click icon at right to replace logo"/>
      <w:id w:val="1289931334"/>
      <w:dataBinding w:prefixMappings="xmlns:ns0='http://schemas.microsoft.com/pics' " w:xpath="/ns0:mappings[1]/ns0:picture[1]" w:storeItemID="{47E18979-C756-43FD-9D2A-15203E6A502A}"/>
      <w:picture/>
    </w:sdtPr>
    <w:sdtContent>
      <w:p w14:paraId="1AD00F8A" w14:textId="77777777" w:rsidR="005E36E0" w:rsidRDefault="00EC475C">
        <w:pPr>
          <w:pStyle w:val="Header"/>
        </w:pPr>
        <w:r>
          <w:rPr>
            <w:noProof/>
          </w:rPr>
          <w:drawing>
            <wp:inline distT="0" distB="0" distL="0" distR="0" wp14:anchorId="2E6F51F9" wp14:editId="7FA88C34">
              <wp:extent cx="543677" cy="442908"/>
              <wp:effectExtent l="0" t="0" r="0" b="0"/>
              <wp:docPr id="7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43677" cy="4429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5030"/>
      <w:gridCol w:w="5050"/>
    </w:tblGrid>
    <w:tr w:rsidR="005E36E0" w:rsidRPr="00816820" w14:paraId="38855A40" w14:textId="77777777">
      <w:tc>
        <w:tcPr>
          <w:tcW w:w="5148" w:type="dxa"/>
        </w:tcPr>
        <w:p w14:paraId="6134AA23" w14:textId="77777777" w:rsidR="005E36E0" w:rsidRPr="006543A9" w:rsidRDefault="00816820">
          <w:pPr>
            <w:rPr>
              <w:rFonts w:ascii="Arial" w:hAnsi="Arial" w:cs="Arial"/>
              <w:b/>
              <w:bCs/>
              <w:color w:val="222222"/>
              <w:shd w:val="clear" w:color="auto" w:fill="FFFFFF"/>
            </w:rPr>
          </w:pPr>
          <w:r w:rsidRPr="006543A9">
            <w:rPr>
              <w:rFonts w:ascii="Arial" w:hAnsi="Arial" w:cs="Arial"/>
              <w:b/>
              <w:bCs/>
              <w:color w:val="222222"/>
              <w:shd w:val="clear" w:color="auto" w:fill="FFFFFF"/>
            </w:rPr>
            <w:t>Address: Leo Visa Service</w:t>
          </w:r>
        </w:p>
        <w:p w14:paraId="224C7809" w14:textId="00B5F0F1" w:rsidR="006543A9" w:rsidRDefault="006543A9" w:rsidP="00816820">
          <w:pPr>
            <w:rPr>
              <w:rStyle w:val="Strong"/>
              <w:color w:val="auto"/>
            </w:rPr>
          </w:pPr>
          <w:r>
            <w:rPr>
              <w:rFonts w:ascii="Arial" w:hAnsi="Arial" w:cs="Arial"/>
              <w:b/>
              <w:bCs/>
              <w:color w:val="222222"/>
              <w:shd w:val="clear" w:color="auto" w:fill="FFFFFF"/>
            </w:rPr>
            <w:t>174 Hammersmith Road</w:t>
          </w:r>
          <w:r>
            <w:rPr>
              <w:rFonts w:ascii="Arial" w:hAnsi="Arial" w:cs="Arial"/>
              <w:b/>
              <w:bCs/>
              <w:color w:val="222222"/>
              <w:shd w:val="clear" w:color="auto" w:fill="FFFFFF"/>
            </w:rPr>
            <w:br/>
            <w:t>London</w:t>
          </w:r>
          <w:r>
            <w:rPr>
              <w:rFonts w:ascii="SimSun" w:hAnsi="SimSun" w:cs="SimSun" w:hint="eastAsia"/>
              <w:b/>
              <w:bCs/>
              <w:color w:val="222222"/>
              <w:shd w:val="clear" w:color="auto" w:fill="FFFFFF"/>
              <w:lang w:eastAsia="zh-CN"/>
            </w:rPr>
            <w:t>，</w:t>
          </w:r>
          <w:r>
            <w:rPr>
              <w:rFonts w:ascii="Arial" w:hAnsi="Arial" w:cs="Arial"/>
              <w:b/>
              <w:bCs/>
              <w:color w:val="222222"/>
              <w:shd w:val="clear" w:color="auto" w:fill="FFFFFF"/>
            </w:rPr>
            <w:t>W6 7JP</w:t>
          </w:r>
          <w:r w:rsidRPr="00816820">
            <w:rPr>
              <w:rStyle w:val="Strong"/>
              <w:color w:val="auto"/>
            </w:rPr>
            <w:t xml:space="preserve"> </w:t>
          </w:r>
        </w:p>
        <w:p w14:paraId="606D287A" w14:textId="5EE8F5DC" w:rsidR="005E36E0" w:rsidRPr="00816820" w:rsidRDefault="006543A9" w:rsidP="00816820">
          <w:pPr>
            <w:rPr>
              <w:color w:val="auto"/>
            </w:rPr>
          </w:pPr>
          <w:r>
            <w:rPr>
              <w:rFonts w:ascii="Arial" w:hAnsi="Arial" w:cs="Arial"/>
              <w:b/>
              <w:bCs/>
              <w:color w:val="222222"/>
              <w:shd w:val="clear" w:color="auto" w:fill="FFFFFF"/>
            </w:rPr>
            <w:t>Tel: +44 (</w:t>
          </w:r>
          <w:r>
            <w:rPr>
              <w:rFonts w:ascii="Arial" w:hAnsi="Arial" w:cs="Arial"/>
              <w:b/>
              <w:bCs/>
              <w:color w:val="000000"/>
              <w:shd w:val="clear" w:color="auto" w:fill="FFFFFF"/>
            </w:rPr>
            <w:t>0) 208 0503 918</w:t>
          </w:r>
        </w:p>
      </w:tc>
      <w:tc>
        <w:tcPr>
          <w:tcW w:w="5148" w:type="dxa"/>
        </w:tcPr>
        <w:sdt>
          <w:sdtPr>
            <w:rPr>
              <w:noProof/>
              <w:color w:val="auto"/>
            </w:rPr>
            <w:alias w:val="Click icon at right to replace logo"/>
            <w:tag w:val="Click icon at right to replace logo"/>
            <w:id w:val="-708340337"/>
            <w:dataBinding w:prefixMappings="xmlns:ns0='http://schemas.microsoft.com/pics' " w:xpath="/ns0:mappings[1]/ns0:picture[1]" w:storeItemID="{47E18979-C756-43FD-9D2A-15203E6A502A}"/>
            <w:picture/>
          </w:sdtPr>
          <w:sdtContent>
            <w:p w14:paraId="56B6A92F" w14:textId="77777777" w:rsidR="005E36E0" w:rsidRPr="00816820" w:rsidRDefault="00EC475C">
              <w:pPr>
                <w:pStyle w:val="Header"/>
                <w:rPr>
                  <w:color w:val="auto"/>
                </w:rPr>
              </w:pPr>
              <w:r w:rsidRPr="00816820">
                <w:rPr>
                  <w:noProof/>
                  <w:color w:val="auto"/>
                </w:rPr>
                <w:drawing>
                  <wp:inline distT="0" distB="0" distL="0" distR="0" wp14:anchorId="0017A36D" wp14:editId="25E53BE1">
                    <wp:extent cx="1248990" cy="1017493"/>
                    <wp:effectExtent l="0" t="0" r="0" b="0"/>
                    <wp:docPr id="8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248990" cy="10174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14:paraId="6EE40B7C" w14:textId="77777777" w:rsidR="005E36E0" w:rsidRPr="00816820" w:rsidRDefault="005E36E0">
    <w:pPr>
      <w:pStyle w:val="Header"/>
      <w:rPr>
        <w:color w:val="auto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AB6"/>
    <w:rsid w:val="00041774"/>
    <w:rsid w:val="00041A44"/>
    <w:rsid w:val="00056EF9"/>
    <w:rsid w:val="00081F56"/>
    <w:rsid w:val="000B19D2"/>
    <w:rsid w:val="000C2DA6"/>
    <w:rsid w:val="00101C0A"/>
    <w:rsid w:val="00124704"/>
    <w:rsid w:val="001F061B"/>
    <w:rsid w:val="002136AC"/>
    <w:rsid w:val="00231D3E"/>
    <w:rsid w:val="00275916"/>
    <w:rsid w:val="003E0AB6"/>
    <w:rsid w:val="0040436F"/>
    <w:rsid w:val="00463BE1"/>
    <w:rsid w:val="00466008"/>
    <w:rsid w:val="005045CC"/>
    <w:rsid w:val="005067FE"/>
    <w:rsid w:val="00510DAD"/>
    <w:rsid w:val="0058724B"/>
    <w:rsid w:val="005E36E0"/>
    <w:rsid w:val="006145D7"/>
    <w:rsid w:val="006543A9"/>
    <w:rsid w:val="00726128"/>
    <w:rsid w:val="00790D4F"/>
    <w:rsid w:val="007B36F9"/>
    <w:rsid w:val="007F10BB"/>
    <w:rsid w:val="007F7F04"/>
    <w:rsid w:val="00801E34"/>
    <w:rsid w:val="00816820"/>
    <w:rsid w:val="008574CA"/>
    <w:rsid w:val="00897D1E"/>
    <w:rsid w:val="009F77E9"/>
    <w:rsid w:val="00A36A36"/>
    <w:rsid w:val="00A518BC"/>
    <w:rsid w:val="00A66973"/>
    <w:rsid w:val="00A74B51"/>
    <w:rsid w:val="00AC35F0"/>
    <w:rsid w:val="00AE1C24"/>
    <w:rsid w:val="00AE6A54"/>
    <w:rsid w:val="00AE773C"/>
    <w:rsid w:val="00BC113F"/>
    <w:rsid w:val="00CC17F7"/>
    <w:rsid w:val="00D23F05"/>
    <w:rsid w:val="00D34037"/>
    <w:rsid w:val="00D669B9"/>
    <w:rsid w:val="00DA1686"/>
    <w:rsid w:val="00E616A4"/>
    <w:rsid w:val="00EC09BD"/>
    <w:rsid w:val="00EC0A9D"/>
    <w:rsid w:val="00EC475C"/>
    <w:rsid w:val="00ED0A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FB02BA"/>
  <w15:docId w15:val="{B7BBEA59-6AC7-4FCD-90E7-F53879CBB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6E0"/>
    <w:rPr>
      <w:kern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36E0"/>
    <w:pPr>
      <w:tabs>
        <w:tab w:val="center" w:pos="4680"/>
        <w:tab w:val="right" w:pos="9360"/>
      </w:tabs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E36E0"/>
    <w:rPr>
      <w:kern w:val="20"/>
    </w:rPr>
  </w:style>
  <w:style w:type="paragraph" w:styleId="Footer">
    <w:name w:val="footer"/>
    <w:basedOn w:val="Normal"/>
    <w:link w:val="FooterChar"/>
    <w:uiPriority w:val="99"/>
    <w:unhideWhenUsed/>
    <w:rsid w:val="005E36E0"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/>
      <w:ind w:right="101"/>
    </w:pPr>
  </w:style>
  <w:style w:type="character" w:customStyle="1" w:styleId="FooterChar">
    <w:name w:val="Footer Char"/>
    <w:basedOn w:val="DefaultParagraphFont"/>
    <w:link w:val="Footer"/>
    <w:uiPriority w:val="99"/>
    <w:rsid w:val="005E36E0"/>
    <w:rPr>
      <w:kern w:val="20"/>
    </w:rPr>
  </w:style>
  <w:style w:type="paragraph" w:styleId="NoSpacing">
    <w:name w:val="No Spacing"/>
    <w:link w:val="NoSpacingChar"/>
    <w:uiPriority w:val="1"/>
    <w:qFormat/>
    <w:rsid w:val="005E36E0"/>
    <w:pPr>
      <w:spacing w:before="0" w:after="0"/>
    </w:pPr>
    <w:rPr>
      <w:szCs w:val="4"/>
    </w:rPr>
  </w:style>
  <w:style w:type="character" w:styleId="Strong">
    <w:name w:val="Strong"/>
    <w:basedOn w:val="DefaultParagraphFont"/>
    <w:uiPriority w:val="1"/>
    <w:unhideWhenUsed/>
    <w:qFormat/>
    <w:rsid w:val="005E36E0"/>
    <w:rPr>
      <w:b/>
      <w:bCs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E36E0"/>
    <w:rPr>
      <w:szCs w:val="4"/>
    </w:rPr>
  </w:style>
  <w:style w:type="table" w:styleId="TableGrid">
    <w:name w:val="Table Grid"/>
    <w:basedOn w:val="TableNormal"/>
    <w:uiPriority w:val="59"/>
    <w:rsid w:val="005E36E0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5E36E0"/>
    <w:pPr>
      <w:spacing w:before="120" w:after="120"/>
    </w:pPr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E36E0"/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styleId="PlaceholderText">
    <w:name w:val="Placeholder Text"/>
    <w:basedOn w:val="DefaultParagraphFont"/>
    <w:uiPriority w:val="99"/>
    <w:semiHidden/>
    <w:rsid w:val="005E36E0"/>
    <w:rPr>
      <w:color w:val="808080"/>
    </w:rPr>
  </w:style>
  <w:style w:type="paragraph" w:styleId="Closing">
    <w:name w:val="Closing"/>
    <w:basedOn w:val="Normal"/>
    <w:link w:val="ClosingChar"/>
    <w:uiPriority w:val="99"/>
    <w:unhideWhenUsed/>
    <w:rsid w:val="005E36E0"/>
    <w:pPr>
      <w:spacing w:before="600" w:after="80"/>
    </w:pPr>
  </w:style>
  <w:style w:type="character" w:customStyle="1" w:styleId="ClosingChar">
    <w:name w:val="Closing Char"/>
    <w:basedOn w:val="DefaultParagraphFont"/>
    <w:link w:val="Closing"/>
    <w:uiPriority w:val="99"/>
    <w:rsid w:val="005E36E0"/>
    <w:rPr>
      <w:kern w:val="20"/>
    </w:rPr>
  </w:style>
  <w:style w:type="paragraph" w:customStyle="1" w:styleId="TableHeading">
    <w:name w:val="Table Heading"/>
    <w:basedOn w:val="Normal"/>
    <w:qFormat/>
    <w:rsid w:val="005E36E0"/>
    <w:rPr>
      <w:rFonts w:asciiTheme="majorHAnsi" w:hAnsiTheme="majorHAnsi" w:cstheme="majorHAnsi"/>
      <w:caps/>
      <w:color w:val="7E97AD" w:themeColor="accent1"/>
    </w:rPr>
  </w:style>
  <w:style w:type="table" w:customStyle="1" w:styleId="InvoiceTable">
    <w:name w:val="Invoice Table"/>
    <w:basedOn w:val="TableNormal"/>
    <w:uiPriority w:val="99"/>
    <w:rsid w:val="005E36E0"/>
    <w:pPr>
      <w:spacing w:before="80" w:after="80"/>
    </w:pPr>
    <w:tblPr>
      <w:tblBorders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cPr>
        <w:shd w:val="clear" w:color="auto" w:fill="7E97AD" w:themeFill="accent1"/>
      </w:tcPr>
    </w:tblStylePr>
    <w:tblStylePr w:type="lastRow">
      <w:tblPr/>
      <w:tcPr>
        <w:tcBorders>
          <w:bottom w:val="single" w:sz="4" w:space="0" w:color="A6A6A6" w:themeColor="background1" w:themeShade="A6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16820"/>
    <w:pPr>
      <w:spacing w:before="0" w:after="0"/>
    </w:pPr>
    <w:rPr>
      <w:rFonts w:ascii="Microsoft YaHei" w:eastAsia="Microsoft YaHe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820"/>
    <w:rPr>
      <w:rFonts w:ascii="Microsoft YaHei" w:eastAsia="Microsoft YaHei"/>
      <w:kern w:val="2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16820"/>
    <w:rPr>
      <w:color w:val="646464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0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%20WAN\Downloads\tf0279094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4F1C563AB364E5C9E6BB196C43E8FD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3380174-7597-48AE-AF56-825576A9524A}"/>
      </w:docPartPr>
      <w:docPartBody>
        <w:p w:rsidR="0089495E" w:rsidRDefault="002068DB">
          <w:pPr>
            <w:pStyle w:val="54F1C563AB364E5C9E6BB196C43E8FD8"/>
          </w:pPr>
          <w:r>
            <w:t>[Select Date]</w:t>
          </w:r>
        </w:p>
      </w:docPartBody>
    </w:docPart>
    <w:docPart>
      <w:docPartPr>
        <w:name w:val="D20E579C59C940D4841DA2FA0621D44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FB6D6A7-6457-4525-A31F-C9BF254563B0}"/>
      </w:docPartPr>
      <w:docPartBody>
        <w:p w:rsidR="002F1171" w:rsidRDefault="0089495E" w:rsidP="0089495E">
          <w:pPr>
            <w:pStyle w:val="D20E579C59C940D4841DA2FA0621D44C"/>
          </w:pPr>
          <w:r>
            <w:rPr>
              <w:rStyle w:val="PlaceholderText"/>
            </w:rPr>
            <w:t>[Select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766"/>
    <w:rsid w:val="00041774"/>
    <w:rsid w:val="001055F7"/>
    <w:rsid w:val="00137BCD"/>
    <w:rsid w:val="001D287B"/>
    <w:rsid w:val="002068DB"/>
    <w:rsid w:val="002F1171"/>
    <w:rsid w:val="003225A8"/>
    <w:rsid w:val="0040436F"/>
    <w:rsid w:val="005045CC"/>
    <w:rsid w:val="00592330"/>
    <w:rsid w:val="0060181F"/>
    <w:rsid w:val="00653904"/>
    <w:rsid w:val="00694766"/>
    <w:rsid w:val="00715B21"/>
    <w:rsid w:val="00771F13"/>
    <w:rsid w:val="007B36F9"/>
    <w:rsid w:val="00871EBB"/>
    <w:rsid w:val="0089495E"/>
    <w:rsid w:val="00897D1E"/>
    <w:rsid w:val="00AC1C28"/>
    <w:rsid w:val="00B15540"/>
    <w:rsid w:val="00DA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9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4F1C563AB364E5C9E6BB196C43E8FD8">
    <w:name w:val="54F1C563AB364E5C9E6BB196C43E8FD8"/>
    <w:rsid w:val="0089495E"/>
  </w:style>
  <w:style w:type="character" w:styleId="PlaceholderText">
    <w:name w:val="Placeholder Text"/>
    <w:basedOn w:val="DefaultParagraphFont"/>
    <w:uiPriority w:val="99"/>
    <w:semiHidden/>
    <w:rsid w:val="0089495E"/>
    <w:rPr>
      <w:color w:val="808080"/>
    </w:rPr>
  </w:style>
  <w:style w:type="paragraph" w:customStyle="1" w:styleId="D20E579C59C940D4841DA2FA0621D44C">
    <w:name w:val="D20E579C59C940D4841DA2FA0621D44C"/>
    <w:rsid w:val="008949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PublishedLinkedAssetsLookup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LocLastLocAttemptVersionTypeLookup xmlns="4873beb7-5857-4685-be1f-d57550cc96cc" xsi:nil="true"/>
    <DirectSourceMarket xmlns="4873beb7-5857-4685-be1f-d57550cc96cc" xsi:nil="true"/>
    <ThumbnailAssetId xmlns="4873beb7-5857-4685-be1f-d57550cc96cc" xsi:nil="true"/>
    <PrimaryImageGen xmlns="4873beb7-5857-4685-be1f-d57550cc96cc">true</PrimaryImageGen>
    <LocNewPublishedVersionLookup xmlns="4873beb7-5857-4685-be1f-d57550cc96cc" xsi:nil="true"/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LocOverallPublishStatusLookup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 xsi:nil="true"/>
    <OpenTemplate xmlns="4873beb7-5857-4685-be1f-d57550cc96cc">true</OpenTemplate>
    <LocOverallLocStatusLookup xmlns="4873beb7-5857-4685-be1f-d57550cc96cc" xsi:nil="true"/>
    <UALocComments xmlns="4873beb7-5857-4685-be1f-d57550cc96cc" xsi:nil="true"/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1346588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>Use this standard invoice to bill for sales or services. Works with themes and can be personalized by adding your company logo.</APDescription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OfficeOnlineVNext</PublishTargets>
    <TimesCloned xmlns="4873beb7-5857-4685-be1f-d57550cc96cc" xsi:nil="true"/>
    <AssetStart xmlns="4873beb7-5857-4685-be1f-d57550cc96cc">2011-12-02T19:48:00+00:00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2029-05-12T07:00:00+00:00</AssetExpire>
    <DSATActionTaken xmlns="4873beb7-5857-4685-be1f-d57550cc96cc" xsi:nil="true"/>
    <LocPublishedDependentAssetsLookup xmlns="4873beb7-5857-4685-be1f-d57550cc96cc" xsi:nil="true"/>
    <CSXSubmissionMarket xmlns="4873beb7-5857-4685-be1f-d57550cc96cc" xsi:nil="true"/>
    <TPExecutable xmlns="4873beb7-5857-4685-be1f-d57550cc96cc" xsi:nil="true"/>
    <EditorialTags xmlns="4873beb7-5857-4685-be1f-d57550cc96cc" xsi:nil="true"/>
    <SubmitterId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TP102790943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694802</LocLastLocAttemptVersionLookup>
    <LocProcessedForHandoffsLookup xmlns="4873beb7-5857-4685-be1f-d57550cc96cc" xsi:nil="true"/>
    <IsSearchable xmlns="4873beb7-5857-4685-be1f-d57550cc96cc">true</IsSearchable>
    <TemplateTemplateType xmlns="4873beb7-5857-4685-be1f-d57550cc96cc">Word Document Template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 xsi:nil="true"/>
    <OutputCachingOn xmlns="4873beb7-5857-4685-be1f-d57550cc96cc">false</OutputCachingOn>
    <AverageRating xmlns="4873beb7-5857-4685-be1f-d57550cc96cc" xsi:nil="true"/>
    <APAuthor xmlns="4873beb7-5857-4685-be1f-d57550cc96cc">
      <UserInfo>
        <DisplayName>REDMOND\ncrowell</DisplayName>
        <AccountId>81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>Complete</EditorialStatus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LocProcessedForMarketsLookup xmlns="4873beb7-5857-4685-be1f-d57550cc96cc" xsi:nil="true"/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OverallHandbackStatusLookup xmlns="4873beb7-5857-4685-be1f-d57550cc96cc" xsi:nil="true"/>
    <OriginalRelease xmlns="4873beb7-5857-4685-be1f-d57550cc96cc">15</OriginalRelease>
    <LocMarketGroupTiers2 xmlns="4873beb7-5857-4685-be1f-d57550cc96cc" xsi:nil="true"/>
  </documentManagement>
</p:properties>
</file>

<file path=customXml/item4.xml><?xml version="1.0" encoding="utf-8"?>
<mappings xmlns="http://schemas.microsoft.com/pics">
  <picture>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</picture>
</mapping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B87D7D-49D6-40A8-A680-1E0D3A4F63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E6C6D9-45A9-4C23-8D78-BDC278ED3A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59D8FF-250C-42ED-9C2F-D2843E1FFBFA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47E18979-C756-43FD-9D2A-15203E6A502A}">
  <ds:schemaRefs>
    <ds:schemaRef ds:uri="http://schemas.microsoft.com/pics"/>
  </ds:schemaRefs>
</ds:datastoreItem>
</file>

<file path=customXml/itemProps5.xml><?xml version="1.0" encoding="utf-8"?>
<ds:datastoreItem xmlns:ds="http://schemas.openxmlformats.org/officeDocument/2006/customXml" ds:itemID="{77D72ABF-6662-604F-A3E3-3F8D45E26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tf02790944.dotx</Template>
  <TotalTime>8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JC WAN</dc:creator>
  <cp:lastModifiedBy>SiMin Weng</cp:lastModifiedBy>
  <cp:revision>4</cp:revision>
  <cp:lastPrinted>2026-01-08T16:34:00Z</cp:lastPrinted>
  <dcterms:created xsi:type="dcterms:W3CDTF">2025-11-07T15:31:00Z</dcterms:created>
  <dcterms:modified xsi:type="dcterms:W3CDTF">2026-01-08T16:34:00Z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